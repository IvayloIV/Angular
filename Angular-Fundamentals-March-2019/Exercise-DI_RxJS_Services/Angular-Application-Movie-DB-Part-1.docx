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A83" w:rsidRDefault="00E32A83" w:rsidP="00E32A83">
      <w:pPr>
        <w:pStyle w:val="1"/>
        <w:jc w:val="center"/>
      </w:pPr>
      <w:r>
        <w:t>Angular Application – Movie DB (part 1)</w:t>
      </w:r>
    </w:p>
    <w:p w:rsidR="00ED3846" w:rsidRPr="00ED3846" w:rsidRDefault="00ED3846" w:rsidP="00ED3846">
      <w:pPr>
        <w:jc w:val="center"/>
      </w:pPr>
      <w:r>
        <w:t xml:space="preserve">Exercise and homework for the </w:t>
      </w:r>
      <w:hyperlink r:id="rId8" w:history="1">
        <w:r w:rsidRPr="00ED3846">
          <w:rPr>
            <w:rStyle w:val="a3"/>
          </w:rPr>
          <w:t>"Angular Fundamentals" course @ "SoftUni"</w:t>
        </w:r>
      </w:hyperlink>
    </w:p>
    <w:p w:rsidR="00E32A83" w:rsidRDefault="00E32A83" w:rsidP="00E32A83">
      <w:pPr>
        <w:pStyle w:val="2"/>
      </w:pPr>
      <w:r>
        <w:t>Create new application</w:t>
      </w:r>
    </w:p>
    <w:p w:rsidR="00E32A83" w:rsidRDefault="00E32A83" w:rsidP="00E32A83">
      <w:pPr>
        <w:pStyle w:val="Standard"/>
      </w:pPr>
      <w:r>
        <w:t xml:space="preserve">Using the CLI create new angular app typing in console </w:t>
      </w:r>
      <w:r w:rsidR="004C287B">
        <w:t>"</w:t>
      </w:r>
      <w:proofErr w:type="spellStart"/>
      <w:r w:rsidRPr="00760511">
        <w:rPr>
          <w:b/>
        </w:rPr>
        <w:t>ng</w:t>
      </w:r>
      <w:proofErr w:type="spellEnd"/>
      <w:r w:rsidRPr="00760511">
        <w:rPr>
          <w:b/>
        </w:rPr>
        <w:t xml:space="preserve"> new movie-finder</w:t>
      </w:r>
      <w:r w:rsidR="004C287B">
        <w:t>"</w:t>
      </w:r>
      <w:r>
        <w:t xml:space="preserve">. That will create a new angular app. To make sure everything is up and tuning, navigate in console to the project </w:t>
      </w:r>
      <w:r w:rsidR="004C287B">
        <w:t>"</w:t>
      </w:r>
      <w:proofErr w:type="spellStart"/>
      <w:r>
        <w:t>src</w:t>
      </w:r>
      <w:proofErr w:type="spellEnd"/>
      <w:r w:rsidR="004C287B">
        <w:t>"</w:t>
      </w:r>
      <w:r>
        <w:t xml:space="preserve"> directory and there type </w:t>
      </w:r>
      <w:r w:rsidR="004C287B">
        <w:t>"</w:t>
      </w:r>
      <w:proofErr w:type="spellStart"/>
      <w:r>
        <w:t>ng</w:t>
      </w:r>
      <w:proofErr w:type="spellEnd"/>
      <w:r>
        <w:t xml:space="preserve"> serve –open</w:t>
      </w:r>
      <w:r w:rsidR="004C287B">
        <w:t>"</w:t>
      </w:r>
      <w:r>
        <w:t xml:space="preserve"> → that will start the app on </w:t>
      </w:r>
      <w:proofErr w:type="spellStart"/>
      <w:r w:rsidRPr="00760511">
        <w:rPr>
          <w:b/>
        </w:rPr>
        <w:t>localhost</w:t>
      </w:r>
      <w:proofErr w:type="spellEnd"/>
      <w:r w:rsidRPr="00760511">
        <w:rPr>
          <w:b/>
        </w:rPr>
        <w:t>: 4200</w:t>
      </w:r>
      <w:r>
        <w:t xml:space="preserve"> and will open it in browser for you.</w:t>
      </w:r>
    </w:p>
    <w:p w:rsidR="00E32A83" w:rsidRDefault="00E32A83" w:rsidP="00E32A83">
      <w:pPr>
        <w:pStyle w:val="2"/>
      </w:pPr>
      <w:r>
        <w:t>Create components and add style</w:t>
      </w:r>
    </w:p>
    <w:p w:rsidR="00E32A83" w:rsidRDefault="00E32A83" w:rsidP="00E32A83">
      <w:pPr>
        <w:pStyle w:val="Standard"/>
      </w:pPr>
      <w:r>
        <w:t xml:space="preserve">Type in the console </w:t>
      </w:r>
      <w:r w:rsidR="004C287B">
        <w:t>"</w:t>
      </w:r>
      <w:proofErr w:type="spellStart"/>
      <w:r w:rsidRPr="00702FEA">
        <w:rPr>
          <w:b/>
        </w:rPr>
        <w:t>ng</w:t>
      </w:r>
      <w:proofErr w:type="spellEnd"/>
      <w:r w:rsidRPr="00702FEA">
        <w:rPr>
          <w:b/>
        </w:rPr>
        <w:t xml:space="preserve"> g c movies</w:t>
      </w:r>
      <w:r w:rsidR="004C287B">
        <w:t>"</w:t>
      </w:r>
      <w:r>
        <w:t xml:space="preserve"> (that is short command for </w:t>
      </w:r>
      <w:proofErr w:type="spellStart"/>
      <w:r>
        <w:t>ng</w:t>
      </w:r>
      <w:proofErr w:type="spellEnd"/>
      <w:r>
        <w:t xml:space="preserve"> generate component movies). Make sure that the new component is added in </w:t>
      </w:r>
      <w:r w:rsidR="004C287B">
        <w:t>"</w:t>
      </w:r>
      <w:proofErr w:type="spellStart"/>
      <w:r w:rsidRPr="00702FEA">
        <w:rPr>
          <w:b/>
        </w:rPr>
        <w:t>app.module</w:t>
      </w:r>
      <w:proofErr w:type="spellEnd"/>
      <w:r w:rsidR="004C287B">
        <w:t>"</w:t>
      </w:r>
      <w:r>
        <w:t xml:space="preserve">. Go to </w:t>
      </w:r>
      <w:hyperlink r:id="rId9" w:history="1">
        <w:r w:rsidRPr="00702FEA">
          <w:rPr>
            <w:rStyle w:val="a3"/>
            <w:i/>
          </w:rPr>
          <w:t>https://bootswatch.com/</w:t>
        </w:r>
      </w:hyperlink>
      <w:r>
        <w:t xml:space="preserve"> and search for </w:t>
      </w:r>
      <w:r w:rsidR="004C287B">
        <w:t>"</w:t>
      </w:r>
      <w:r>
        <w:t>Slate</w:t>
      </w:r>
      <w:r w:rsidR="004C287B">
        <w:t>"</w:t>
      </w:r>
      <w:r>
        <w:t xml:space="preserve"> (if you want you could choose different). Click on it and copy this link from URL </w:t>
      </w:r>
      <w:hyperlink r:id="rId10" w:history="1">
        <w:r w:rsidRPr="00702FEA">
          <w:rPr>
            <w:b/>
          </w:rPr>
          <w:t>https://bootswatch.com/4/slate/bootstrap.min.css</w:t>
        </w:r>
      </w:hyperlink>
      <w:r>
        <w:t xml:space="preserve">. After that go to </w:t>
      </w:r>
      <w:r w:rsidRPr="00702FEA">
        <w:rPr>
          <w:b/>
        </w:rPr>
        <w:t>index.html</w:t>
      </w:r>
      <w:r>
        <w:t xml:space="preserve"> and post this in the head part </w:t>
      </w:r>
      <w:r w:rsidR="004C287B">
        <w:br/>
      </w:r>
      <w:r w:rsidRPr="004C287B">
        <w:rPr>
          <w:rFonts w:ascii="Consolas" w:hAnsi="Consolas"/>
          <w:b/>
          <w:sz w:val="20"/>
          <w:szCs w:val="20"/>
        </w:rPr>
        <w:t xml:space="preserve">&lt;link </w:t>
      </w:r>
      <w:proofErr w:type="spellStart"/>
      <w:r w:rsidRPr="004C287B">
        <w:rPr>
          <w:rFonts w:ascii="Consolas" w:hAnsi="Consolas"/>
          <w:b/>
          <w:sz w:val="20"/>
          <w:szCs w:val="20"/>
        </w:rPr>
        <w:t>rel</w:t>
      </w:r>
      <w:proofErr w:type="spellEnd"/>
      <w:r w:rsidRPr="004C287B">
        <w:rPr>
          <w:rFonts w:ascii="Consolas" w:hAnsi="Consolas"/>
          <w:b/>
          <w:sz w:val="20"/>
          <w:szCs w:val="20"/>
        </w:rPr>
        <w:t>=</w:t>
      </w:r>
      <w:r w:rsidR="004C287B" w:rsidRPr="004C287B">
        <w:rPr>
          <w:rFonts w:ascii="Consolas" w:hAnsi="Consolas"/>
          <w:b/>
          <w:sz w:val="20"/>
          <w:szCs w:val="20"/>
        </w:rPr>
        <w:t>"</w:t>
      </w:r>
      <w:proofErr w:type="spellStart"/>
      <w:r w:rsidRPr="004C287B">
        <w:rPr>
          <w:rFonts w:ascii="Consolas" w:hAnsi="Consolas"/>
          <w:b/>
          <w:sz w:val="20"/>
          <w:szCs w:val="20"/>
        </w:rPr>
        <w:t>stylesheet</w:t>
      </w:r>
      <w:proofErr w:type="spellEnd"/>
      <w:r w:rsidR="004C287B" w:rsidRPr="004C287B">
        <w:rPr>
          <w:rFonts w:ascii="Consolas" w:hAnsi="Consolas"/>
          <w:b/>
          <w:sz w:val="20"/>
          <w:szCs w:val="20"/>
        </w:rPr>
        <w:t xml:space="preserve">" </w:t>
      </w:r>
      <w:proofErr w:type="spellStart"/>
      <w:r w:rsidRPr="004C287B">
        <w:rPr>
          <w:rFonts w:ascii="Consolas" w:hAnsi="Consolas"/>
          <w:b/>
          <w:sz w:val="20"/>
          <w:szCs w:val="20"/>
        </w:rPr>
        <w:t>href</w:t>
      </w:r>
      <w:proofErr w:type="spellEnd"/>
      <w:r w:rsidRPr="004C287B">
        <w:rPr>
          <w:rFonts w:ascii="Consolas" w:hAnsi="Consolas"/>
          <w:b/>
          <w:sz w:val="20"/>
          <w:szCs w:val="20"/>
        </w:rPr>
        <w:t>=</w:t>
      </w:r>
      <w:r w:rsidR="004C287B" w:rsidRPr="004C287B">
        <w:rPr>
          <w:rFonts w:ascii="Consolas" w:hAnsi="Consolas"/>
          <w:b/>
          <w:sz w:val="20"/>
          <w:szCs w:val="20"/>
        </w:rPr>
        <w:t>"</w:t>
      </w:r>
      <w:hyperlink r:id="rId11" w:history="1">
        <w:r w:rsidRPr="004C287B">
          <w:rPr>
            <w:rFonts w:ascii="Consolas" w:hAnsi="Consolas"/>
            <w:b/>
            <w:sz w:val="20"/>
            <w:szCs w:val="20"/>
          </w:rPr>
          <w:t>https://bootswatch.com/4/slate/bootstrap.min.css</w:t>
        </w:r>
      </w:hyperlink>
      <w:r w:rsidR="004C287B" w:rsidRPr="004C287B">
        <w:rPr>
          <w:rFonts w:ascii="Consolas" w:hAnsi="Consolas"/>
          <w:b/>
          <w:sz w:val="20"/>
          <w:szCs w:val="20"/>
        </w:rPr>
        <w:t>"</w:t>
      </w:r>
      <w:r w:rsidRPr="004C287B">
        <w:rPr>
          <w:rFonts w:ascii="Consolas" w:hAnsi="Consolas"/>
          <w:b/>
          <w:sz w:val="20"/>
          <w:szCs w:val="20"/>
        </w:rPr>
        <w:t>&gt;</w:t>
      </w:r>
      <w:r w:rsidR="004C287B" w:rsidRPr="004C287B">
        <w:rPr>
          <w:sz w:val="20"/>
          <w:szCs w:val="20"/>
        </w:rPr>
        <w:t>.</w:t>
      </w:r>
      <w:r w:rsidR="004C287B">
        <w:br/>
      </w:r>
      <w:r>
        <w:t xml:space="preserve">After that go to </w:t>
      </w:r>
      <w:r w:rsidRPr="00702FEA">
        <w:rPr>
          <w:b/>
        </w:rPr>
        <w:t>app.component.html</w:t>
      </w:r>
      <w:r>
        <w:t xml:space="preserve"> delete everything and type </w:t>
      </w:r>
      <w:r w:rsidRPr="00702FEA">
        <w:rPr>
          <w:b/>
        </w:rPr>
        <w:t>&lt;app-movies&gt;&lt;/app-movies&gt;</w:t>
      </w:r>
      <w:r>
        <w:t>. Save the whole project and you should see this on the browser:</w:t>
      </w:r>
    </w:p>
    <w:p w:rsidR="00E32A83" w:rsidRDefault="00BE1FBF" w:rsidP="00E32A83">
      <w:pPr>
        <w:pStyle w:val="Standard"/>
      </w:pPr>
      <w:r>
        <w:rPr>
          <w:noProof/>
        </w:rPr>
        <w:drawing>
          <wp:inline distT="0" distB="0" distL="0" distR="0" wp14:anchorId="75DC7490" wp14:editId="13230AF0">
            <wp:extent cx="5264150" cy="1887169"/>
            <wp:effectExtent l="19050" t="19050" r="12700" b="1841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109" cy="1891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A83" w:rsidRDefault="00BE1FBF" w:rsidP="00BE1FBF">
      <w:pPr>
        <w:pStyle w:val="Standard"/>
      </w:pPr>
      <w:r>
        <w:rPr>
          <w:noProof/>
        </w:rPr>
        <w:t xml:space="preserve">Now get the html of the component that is given to you and </w:t>
      </w:r>
      <w:r w:rsidRPr="00BE1FBF">
        <w:rPr>
          <w:b/>
          <w:noProof/>
        </w:rPr>
        <w:t>paste</w:t>
      </w:r>
      <w:r>
        <w:rPr>
          <w:noProof/>
        </w:rPr>
        <w:t xml:space="preserve"> it in the </w:t>
      </w:r>
      <w:r w:rsidRPr="00BE1FBF">
        <w:rPr>
          <w:rFonts w:ascii="Consolas" w:hAnsi="Consolas"/>
          <w:b/>
          <w:noProof/>
        </w:rPr>
        <w:t>movies.component.html</w:t>
      </w:r>
      <w:r>
        <w:rPr>
          <w:noProof/>
        </w:rPr>
        <w:t xml:space="preserve"> file.</w:t>
      </w:r>
      <w:r>
        <w:t xml:space="preserve"> Now if you start the app you should see this:</w:t>
      </w:r>
    </w:p>
    <w:p w:rsidR="00E32A83" w:rsidRDefault="00BE1FBF" w:rsidP="00E32A83">
      <w:pPr>
        <w:pStyle w:val="Standard"/>
      </w:pPr>
      <w:r>
        <w:rPr>
          <w:noProof/>
        </w:rPr>
        <w:drawing>
          <wp:inline distT="0" distB="0" distL="0" distR="0" wp14:anchorId="31EF0574" wp14:editId="247A60D0">
            <wp:extent cx="5264150" cy="1781954"/>
            <wp:effectExtent l="19050" t="19050" r="12700" b="2794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9788" cy="1787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A83" w:rsidRDefault="001253A9" w:rsidP="00E32A83">
      <w:pPr>
        <w:pStyle w:val="2"/>
      </w:pPr>
      <w:r>
        <w:lastRenderedPageBreak/>
        <w:t>Sign up</w:t>
      </w:r>
    </w:p>
    <w:p w:rsidR="001253A9" w:rsidRDefault="001253A9" w:rsidP="001253A9">
      <w:pPr>
        <w:pStyle w:val="Standard"/>
        <w:rPr>
          <w:b/>
        </w:rPr>
      </w:pPr>
      <w:r>
        <w:t xml:space="preserve">Now go to </w:t>
      </w:r>
      <w:hyperlink r:id="rId14" w:history="1">
        <w:proofErr w:type="spellStart"/>
        <w:r>
          <w:rPr>
            <w:rStyle w:val="a3"/>
          </w:rPr>
          <w:t>moviedb</w:t>
        </w:r>
        <w:proofErr w:type="spellEnd"/>
      </w:hyperlink>
      <w:r>
        <w:t xml:space="preserve"> and create an account. Go to your account in </w:t>
      </w:r>
      <w:r w:rsidRPr="00C5244D">
        <w:rPr>
          <w:b/>
        </w:rPr>
        <w:t>settings</w:t>
      </w:r>
      <w:r>
        <w:t xml:space="preserve"> and navigate to </w:t>
      </w:r>
      <w:r w:rsidRPr="00C5244D">
        <w:rPr>
          <w:b/>
        </w:rPr>
        <w:t>API</w:t>
      </w:r>
      <w:r>
        <w:t xml:space="preserve">. There you have to make a </w:t>
      </w:r>
      <w:r w:rsidRPr="001253A9">
        <w:rPr>
          <w:b/>
        </w:rPr>
        <w:t>Request</w:t>
      </w:r>
      <w:r>
        <w:t xml:space="preserve">. Choose the </w:t>
      </w:r>
      <w:r w:rsidRPr="001253A9">
        <w:rPr>
          <w:b/>
        </w:rPr>
        <w:t xml:space="preserve">'Developer' </w:t>
      </w:r>
      <w:r>
        <w:t xml:space="preserve">option and </w:t>
      </w:r>
      <w:r w:rsidRPr="001253A9">
        <w:rPr>
          <w:b/>
        </w:rPr>
        <w:t>fill in the form</w:t>
      </w:r>
      <w:r>
        <w:t xml:space="preserve">. Then you will see your </w:t>
      </w:r>
      <w:r w:rsidRPr="001253A9">
        <w:rPr>
          <w:b/>
        </w:rPr>
        <w:t>API Key</w:t>
      </w:r>
    </w:p>
    <w:p w:rsidR="0041085C" w:rsidRDefault="0041085C" w:rsidP="0041085C">
      <w:pPr>
        <w:pStyle w:val="2"/>
      </w:pPr>
      <w:r>
        <w:t>Create a Movie interface</w:t>
      </w:r>
    </w:p>
    <w:p w:rsidR="0041085C" w:rsidRDefault="0041085C" w:rsidP="0041085C">
      <w:r>
        <w:t xml:space="preserve">Create a separate folder called </w:t>
      </w:r>
      <w:r w:rsidRPr="003C5281">
        <w:rPr>
          <w:b/>
        </w:rPr>
        <w:t>models</w:t>
      </w:r>
      <w:r>
        <w:t>. In that folder cr</w:t>
      </w:r>
      <w:r w:rsidR="003C5281">
        <w:t xml:space="preserve">eate a </w:t>
      </w:r>
      <w:proofErr w:type="spellStart"/>
      <w:r w:rsidR="003C5281">
        <w:t>js</w:t>
      </w:r>
      <w:proofErr w:type="spellEnd"/>
      <w:r w:rsidR="003C5281">
        <w:t xml:space="preserve"> file holding an</w:t>
      </w:r>
      <w:r>
        <w:t xml:space="preserve"> interface that will be our </w:t>
      </w:r>
      <w:r w:rsidRPr="003C5281">
        <w:rPr>
          <w:b/>
        </w:rPr>
        <w:t>template</w:t>
      </w:r>
      <w:r>
        <w:t xml:space="preserve"> for each movie</w:t>
      </w:r>
    </w:p>
    <w:p w:rsidR="0041085C" w:rsidRPr="0041085C" w:rsidRDefault="0041085C" w:rsidP="0041085C">
      <w:r>
        <w:rPr>
          <w:noProof/>
        </w:rPr>
        <w:drawing>
          <wp:inline distT="0" distB="0" distL="0" distR="0" wp14:anchorId="7E700BC9" wp14:editId="15656BF4">
            <wp:extent cx="2362200" cy="1483387"/>
            <wp:effectExtent l="19050" t="19050" r="19050" b="2159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8449" cy="1487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A83" w:rsidRDefault="00E32A83" w:rsidP="00E32A83">
      <w:pPr>
        <w:pStyle w:val="2"/>
      </w:pPr>
      <w:r>
        <w:t>Create a service and connect to the API</w:t>
      </w:r>
    </w:p>
    <w:p w:rsidR="00E32A83" w:rsidRDefault="00E32A83" w:rsidP="00E32A83">
      <w:pPr>
        <w:pStyle w:val="Standard"/>
      </w:pPr>
      <w:r>
        <w:t xml:space="preserve">We will create a </w:t>
      </w:r>
      <w:r w:rsidRPr="001836EC">
        <w:rPr>
          <w:b/>
        </w:rPr>
        <w:t>service</w:t>
      </w:r>
      <w:r>
        <w:t xml:space="preserve"> in terminal which will be responsible for </w:t>
      </w:r>
      <w:r w:rsidRPr="001836EC">
        <w:rPr>
          <w:b/>
        </w:rPr>
        <w:t>fetching the data</w:t>
      </w:r>
      <w:r>
        <w:t xml:space="preserve"> from the API.</w:t>
      </w:r>
    </w:p>
    <w:p w:rsidR="00E32A83" w:rsidRDefault="00E32A83" w:rsidP="00E32A83">
      <w:pPr>
        <w:pStyle w:val="Standard"/>
      </w:pPr>
      <w:proofErr w:type="gramStart"/>
      <w:r>
        <w:t xml:space="preserve">From the terminal in </w:t>
      </w:r>
      <w:r w:rsidR="004C287B">
        <w:t>"</w:t>
      </w:r>
      <w:proofErr w:type="spellStart"/>
      <w:r>
        <w:t>src</w:t>
      </w:r>
      <w:proofErr w:type="spellEnd"/>
      <w:r>
        <w:t>/app</w:t>
      </w:r>
      <w:r w:rsidR="004C287B">
        <w:t>"</w:t>
      </w:r>
      <w:r>
        <w:t xml:space="preserve"> type </w:t>
      </w:r>
      <w:r w:rsidR="004C287B">
        <w:t>"</w:t>
      </w:r>
      <w:proofErr w:type="spellStart"/>
      <w:r w:rsidRPr="001836EC">
        <w:rPr>
          <w:b/>
        </w:rPr>
        <w:t>mkdir</w:t>
      </w:r>
      <w:proofErr w:type="spellEnd"/>
      <w:r w:rsidRPr="001836EC">
        <w:rPr>
          <w:b/>
        </w:rPr>
        <w:t xml:space="preserve"> service</w:t>
      </w:r>
      <w:r w:rsidR="004C287B">
        <w:rPr>
          <w:b/>
        </w:rPr>
        <w:t>"</w:t>
      </w:r>
      <w:r>
        <w:t xml:space="preserve">, after that </w:t>
      </w:r>
      <w:r w:rsidR="004C287B">
        <w:t>"</w:t>
      </w:r>
      <w:r w:rsidRPr="001836EC">
        <w:rPr>
          <w:b/>
        </w:rPr>
        <w:t>cd service</w:t>
      </w:r>
      <w:r w:rsidR="004C287B">
        <w:rPr>
          <w:b/>
        </w:rPr>
        <w:t>"</w:t>
      </w:r>
      <w:r>
        <w:t xml:space="preserve"> and then type </w:t>
      </w:r>
      <w:r w:rsidR="004C287B">
        <w:t>"</w:t>
      </w:r>
      <w:proofErr w:type="spellStart"/>
      <w:r w:rsidRPr="001836EC">
        <w:rPr>
          <w:b/>
        </w:rPr>
        <w:t>ng</w:t>
      </w:r>
      <w:proofErr w:type="spellEnd"/>
      <w:r w:rsidRPr="001836EC">
        <w:rPr>
          <w:b/>
        </w:rPr>
        <w:t xml:space="preserve"> g s movies</w:t>
      </w:r>
      <w:r w:rsidR="004C287B">
        <w:rPr>
          <w:b/>
        </w:rPr>
        <w:t>"</w:t>
      </w:r>
      <w:r>
        <w:t>.</w:t>
      </w:r>
      <w:proofErr w:type="gramEnd"/>
      <w:r>
        <w:t xml:space="preserve"> That will create a service.</w:t>
      </w:r>
    </w:p>
    <w:p w:rsidR="00E32A83" w:rsidRPr="00BE1FBF" w:rsidRDefault="00E32A83" w:rsidP="00E32A83">
      <w:pPr>
        <w:pStyle w:val="Standard"/>
        <w:rPr>
          <w:i/>
        </w:rPr>
      </w:pPr>
      <w:r w:rsidRPr="001836EC">
        <w:rPr>
          <w:i/>
        </w:rPr>
        <w:t xml:space="preserve">Reminder: Do not forget to import the service and register it as a provider in </w:t>
      </w:r>
      <w:proofErr w:type="spellStart"/>
      <w:r w:rsidRPr="00A5053E">
        <w:rPr>
          <w:b/>
          <w:i/>
        </w:rPr>
        <w:t>app.module</w:t>
      </w:r>
      <w:proofErr w:type="spellEnd"/>
      <w:r w:rsidRPr="001836EC">
        <w:rPr>
          <w:i/>
        </w:rPr>
        <w:t>.</w:t>
      </w:r>
      <w:r w:rsidRPr="0001513F">
        <w:rPr>
          <w:i/>
        </w:rPr>
        <w:t xml:space="preserve"> In order to make requests to the API we should add to our project </w:t>
      </w:r>
      <w:proofErr w:type="spellStart"/>
      <w:r w:rsidRPr="0001513F">
        <w:rPr>
          <w:b/>
          <w:i/>
        </w:rPr>
        <w:t>HttpClientModule</w:t>
      </w:r>
      <w:proofErr w:type="spellEnd"/>
      <w:r w:rsidRPr="0001513F">
        <w:rPr>
          <w:i/>
        </w:rPr>
        <w:t xml:space="preserve">. After that we should import </w:t>
      </w:r>
      <w:proofErr w:type="spellStart"/>
      <w:r w:rsidRPr="0001513F">
        <w:rPr>
          <w:b/>
          <w:i/>
        </w:rPr>
        <w:t>HttpClient</w:t>
      </w:r>
      <w:proofErr w:type="spellEnd"/>
      <w:r w:rsidRPr="0001513F">
        <w:rPr>
          <w:i/>
        </w:rPr>
        <w:t xml:space="preserve"> in our service and </w:t>
      </w:r>
      <w:r w:rsidRPr="0001513F">
        <w:rPr>
          <w:b/>
          <w:i/>
        </w:rPr>
        <w:t>inject</w:t>
      </w:r>
      <w:r w:rsidRPr="0001513F">
        <w:rPr>
          <w:i/>
        </w:rPr>
        <w:t xml:space="preserve"> it through the constructor.</w:t>
      </w:r>
    </w:p>
    <w:p w:rsidR="00E32A83" w:rsidRDefault="00E32A83" w:rsidP="00E32A83">
      <w:pPr>
        <w:pStyle w:val="Standard"/>
      </w:pPr>
      <w:r>
        <w:t xml:space="preserve">In the service make </w:t>
      </w:r>
      <w:r w:rsidRPr="00BE1FBF">
        <w:rPr>
          <w:b/>
        </w:rPr>
        <w:t>constant</w:t>
      </w:r>
      <w:r w:rsidR="00BE1FBF">
        <w:t xml:space="preserve"> </w:t>
      </w:r>
      <w:proofErr w:type="gramStart"/>
      <w:r w:rsidR="00BE1FBF">
        <w:t xml:space="preserve">which will hold our </w:t>
      </w:r>
      <w:proofErr w:type="spellStart"/>
      <w:r w:rsidR="00F638B7">
        <w:rPr>
          <w:b/>
        </w:rPr>
        <w:t>api</w:t>
      </w:r>
      <w:r w:rsidR="00BE1FBF" w:rsidRPr="00BE1FBF">
        <w:rPr>
          <w:b/>
        </w:rPr>
        <w:t>_</w:t>
      </w:r>
      <w:r w:rsidRPr="00BE1FBF">
        <w:rPr>
          <w:b/>
        </w:rPr>
        <w:t>key</w:t>
      </w:r>
      <w:proofErr w:type="spellEnd"/>
      <w:r>
        <w:t>.</w:t>
      </w:r>
      <w:proofErr w:type="gramEnd"/>
    </w:p>
    <w:p w:rsidR="00BE1FBF" w:rsidRDefault="0041085C" w:rsidP="00E32A83">
      <w:pPr>
        <w:pStyle w:val="Standard"/>
      </w:pPr>
      <w:r>
        <w:rPr>
          <w:noProof/>
        </w:rPr>
        <w:drawing>
          <wp:inline distT="0" distB="0" distL="0" distR="0" wp14:anchorId="2CFCDAB3" wp14:editId="3E799DF1">
            <wp:extent cx="4169897" cy="2750820"/>
            <wp:effectExtent l="19050" t="19050" r="21590" b="1143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5704" cy="2761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E1FBF">
        <w:t xml:space="preserve"> </w:t>
      </w:r>
    </w:p>
    <w:p w:rsidR="00E32A83" w:rsidRDefault="00E32A83" w:rsidP="00E32A83">
      <w:pPr>
        <w:pStyle w:val="Standard"/>
      </w:pPr>
      <w:r>
        <w:lastRenderedPageBreak/>
        <w:t>After that go to out movies component and inject as a dependency (through the constructor) the movies service we just created.</w:t>
      </w:r>
    </w:p>
    <w:p w:rsidR="00BE1FBF" w:rsidRDefault="002925DF" w:rsidP="00E32A83">
      <w:pPr>
        <w:pStyle w:val="Standard"/>
      </w:pPr>
      <w:r>
        <w:rPr>
          <w:noProof/>
        </w:rPr>
        <w:drawing>
          <wp:inline distT="0" distB="0" distL="0" distR="0" wp14:anchorId="1C1CA953" wp14:editId="32A52A0D">
            <wp:extent cx="4866354" cy="3619500"/>
            <wp:effectExtent l="19050" t="19050" r="10795" b="1905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6354" cy="361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1FBF" w:rsidRDefault="00B72B9A" w:rsidP="00E32A83">
      <w:pPr>
        <w:pStyle w:val="Standard"/>
      </w:pPr>
      <w:r w:rsidRPr="00B72B9A">
        <w:rPr>
          <w:b/>
        </w:rPr>
        <w:t>Popular</w:t>
      </w:r>
      <w:r>
        <w:t xml:space="preserve"> will store all the </w:t>
      </w:r>
      <w:r w:rsidRPr="00B72B9A">
        <w:rPr>
          <w:b/>
        </w:rPr>
        <w:t>popular movies</w:t>
      </w:r>
      <w:r>
        <w:t xml:space="preserve">, </w:t>
      </w:r>
      <w:r w:rsidR="00CF28BC">
        <w:rPr>
          <w:b/>
        </w:rPr>
        <w:t>theaters</w:t>
      </w:r>
      <w:r>
        <w:t xml:space="preserve"> will store </w:t>
      </w:r>
      <w:r w:rsidR="00CF28BC">
        <w:rPr>
          <w:b/>
        </w:rPr>
        <w:t>theaters</w:t>
      </w:r>
      <w:r w:rsidR="00CF28BC">
        <w:t xml:space="preserve"> </w:t>
      </w:r>
      <w:r w:rsidRPr="00B72B9A">
        <w:rPr>
          <w:b/>
        </w:rPr>
        <w:t>the movies</w:t>
      </w:r>
    </w:p>
    <w:p w:rsidR="00E32A83" w:rsidRDefault="00E32A83" w:rsidP="00E32A83">
      <w:pPr>
        <w:pStyle w:val="Standard"/>
      </w:pPr>
      <w:r>
        <w:t xml:space="preserve">Ok, now let’s make our first call to the API. </w:t>
      </w:r>
    </w:p>
    <w:p w:rsidR="00E32A83" w:rsidRDefault="00E32A83" w:rsidP="00E32A83">
      <w:pPr>
        <w:pStyle w:val="Standard"/>
      </w:pPr>
      <w:r>
        <w:t xml:space="preserve">Let’s go to the service and create a </w:t>
      </w:r>
      <w:r w:rsidRPr="006A4815">
        <w:rPr>
          <w:b/>
        </w:rPr>
        <w:t>function</w:t>
      </w:r>
      <w:r>
        <w:t xml:space="preserve"> which will be responsible for calling the API for the most popular movies.</w:t>
      </w:r>
    </w:p>
    <w:p w:rsidR="00E32A83" w:rsidRDefault="00E32A83" w:rsidP="00E32A83">
      <w:pPr>
        <w:pStyle w:val="Standard"/>
      </w:pPr>
      <w:r>
        <w:t>The function should look like this:</w:t>
      </w:r>
    </w:p>
    <w:p w:rsidR="00E32A83" w:rsidRDefault="002925DF" w:rsidP="00E32A83">
      <w:pPr>
        <w:pStyle w:val="Standard"/>
      </w:pPr>
      <w:r>
        <w:rPr>
          <w:noProof/>
        </w:rPr>
        <w:drawing>
          <wp:inline distT="0" distB="0" distL="0" distR="0" wp14:anchorId="6653FC7E" wp14:editId="3F0A62BD">
            <wp:extent cx="5570220" cy="426720"/>
            <wp:effectExtent l="19050" t="19050" r="11430" b="1143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42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A83" w:rsidRDefault="00E32A83" w:rsidP="00E32A83">
      <w:pPr>
        <w:pStyle w:val="Standard"/>
      </w:pPr>
      <w:r>
        <w:t xml:space="preserve">Check the </w:t>
      </w:r>
      <w:r w:rsidRPr="00A47EFB">
        <w:rPr>
          <w:b/>
        </w:rPr>
        <w:t>browser</w:t>
      </w:r>
      <w:r>
        <w:t xml:space="preserve"> </w:t>
      </w:r>
      <w:r w:rsidRPr="002D611C">
        <w:rPr>
          <w:b/>
        </w:rPr>
        <w:t>console</w:t>
      </w:r>
      <w:r>
        <w:t xml:space="preserve"> to see how the information is structured:</w:t>
      </w:r>
    </w:p>
    <w:p w:rsidR="00E32A83" w:rsidRDefault="0000357C" w:rsidP="00E32A83">
      <w:pPr>
        <w:pStyle w:val="Standard"/>
      </w:pPr>
      <w:r>
        <w:rPr>
          <w:noProof/>
        </w:rPr>
        <w:drawing>
          <wp:inline distT="0" distB="0" distL="0" distR="0" wp14:anchorId="65A47798" wp14:editId="307A61D2">
            <wp:extent cx="5760720" cy="1216941"/>
            <wp:effectExtent l="19050" t="19050" r="11430" b="2159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6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357C" w:rsidRDefault="0000357C" w:rsidP="00E32A83">
      <w:pPr>
        <w:pStyle w:val="Standard"/>
      </w:pPr>
    </w:p>
    <w:p w:rsidR="0000357C" w:rsidRDefault="0000357C" w:rsidP="00E32A83">
      <w:pPr>
        <w:pStyle w:val="Standard"/>
      </w:pPr>
    </w:p>
    <w:p w:rsidR="0000357C" w:rsidRDefault="0000357C" w:rsidP="00E32A83">
      <w:pPr>
        <w:pStyle w:val="Standard"/>
      </w:pPr>
    </w:p>
    <w:p w:rsidR="00E32A83" w:rsidRDefault="00E32A83" w:rsidP="00E32A83">
      <w:pPr>
        <w:pStyle w:val="2"/>
      </w:pPr>
      <w:r>
        <w:t xml:space="preserve">List the </w:t>
      </w:r>
      <w:r w:rsidR="008B4242">
        <w:t>popular movies</w:t>
      </w:r>
      <w:r>
        <w:t xml:space="preserve"> in the view</w:t>
      </w:r>
    </w:p>
    <w:p w:rsidR="00E32A83" w:rsidRDefault="008B4242" w:rsidP="00E32A83">
      <w:pPr>
        <w:pStyle w:val="Standard"/>
      </w:pPr>
      <w:r>
        <w:t>After doing that, reload the page and you should see this:</w:t>
      </w:r>
    </w:p>
    <w:p w:rsidR="008B4242" w:rsidRDefault="0000357C" w:rsidP="00E32A83">
      <w:pPr>
        <w:pStyle w:val="Standard"/>
      </w:pPr>
      <w:r>
        <w:rPr>
          <w:noProof/>
        </w:rPr>
        <w:drawing>
          <wp:inline distT="0" distB="0" distL="0" distR="0" wp14:anchorId="5F7D42DE" wp14:editId="19F01499">
            <wp:extent cx="4404360" cy="3243099"/>
            <wp:effectExtent l="19050" t="19050" r="15240" b="1460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061" cy="3253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4242" w:rsidRDefault="008B4242" w:rsidP="0000357C">
      <w:pPr>
        <w:pStyle w:val="2"/>
      </w:pPr>
      <w:r>
        <w:t xml:space="preserve">List </w:t>
      </w:r>
      <w:r w:rsidR="0000357C">
        <w:t>theater</w:t>
      </w:r>
      <w:r>
        <w:t xml:space="preserve"> movies in the view</w:t>
      </w:r>
    </w:p>
    <w:p w:rsidR="008B4242" w:rsidRDefault="0000357C" w:rsidP="008B4242">
      <w:r>
        <w:t xml:space="preserve">Add another function to get the </w:t>
      </w:r>
      <w:r w:rsidRPr="00CF28BC">
        <w:rPr>
          <w:b/>
        </w:rPr>
        <w:t>theater</w:t>
      </w:r>
      <w:r>
        <w:t xml:space="preserve"> movies</w:t>
      </w:r>
      <w:r w:rsidR="008B4242">
        <w:t>:</w:t>
      </w:r>
    </w:p>
    <w:p w:rsidR="008B4242" w:rsidRDefault="003C5281" w:rsidP="008B4242">
      <w:r>
        <w:rPr>
          <w:noProof/>
        </w:rPr>
        <w:drawing>
          <wp:inline distT="0" distB="0" distL="0" distR="0" wp14:anchorId="6E53B1A8" wp14:editId="16E630EF">
            <wp:extent cx="5730240" cy="281940"/>
            <wp:effectExtent l="19050" t="19050" r="22860" b="2286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1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B9A" w:rsidRDefault="00B72B9A" w:rsidP="008B4242">
      <w:r>
        <w:t>Refresh and you should</w:t>
      </w:r>
      <w:r w:rsidR="0000357C">
        <w:t xml:space="preserve"> also</w:t>
      </w:r>
      <w:r>
        <w:t xml:space="preserve"> see this:</w:t>
      </w:r>
    </w:p>
    <w:p w:rsidR="0000357C" w:rsidRDefault="0000357C" w:rsidP="008B4242">
      <w:r>
        <w:rPr>
          <w:noProof/>
        </w:rPr>
        <w:drawing>
          <wp:inline distT="0" distB="0" distL="0" distR="0" wp14:anchorId="66AFB26D" wp14:editId="7D5CE5B9">
            <wp:extent cx="5760720" cy="2016125"/>
            <wp:effectExtent l="19050" t="19050" r="11430" b="2222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40CC" w:rsidRDefault="007F40CC" w:rsidP="008B4242"/>
    <w:p w:rsidR="007F40CC" w:rsidRDefault="007F40CC" w:rsidP="008B4242"/>
    <w:p w:rsidR="007F40CC" w:rsidRDefault="007F40CC" w:rsidP="008B4242"/>
    <w:p w:rsidR="007F40CC" w:rsidRDefault="007F40CC" w:rsidP="007F40CC">
      <w:pPr>
        <w:pStyle w:val="2"/>
      </w:pPr>
      <w:r>
        <w:lastRenderedPageBreak/>
        <w:t xml:space="preserve">Create a </w:t>
      </w:r>
      <w:proofErr w:type="spellStart"/>
      <w:r>
        <w:t>MovieInfo</w:t>
      </w:r>
      <w:proofErr w:type="spellEnd"/>
      <w:r>
        <w:t xml:space="preserve"> Component</w:t>
      </w:r>
    </w:p>
    <w:p w:rsidR="007F40CC" w:rsidRDefault="0041085C" w:rsidP="007F40C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04325B" wp14:editId="100CBC2E">
                <wp:simplePos x="0" y="0"/>
                <wp:positionH relativeFrom="column">
                  <wp:posOffset>-635</wp:posOffset>
                </wp:positionH>
                <wp:positionV relativeFrom="paragraph">
                  <wp:posOffset>445770</wp:posOffset>
                </wp:positionV>
                <wp:extent cx="6309360" cy="1403985"/>
                <wp:effectExtent l="0" t="0" r="15240" b="17780"/>
                <wp:wrapNone/>
                <wp:docPr id="30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93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0CC" w:rsidRPr="007F40CC" w:rsidRDefault="007F40CC" w:rsidP="007F40CC">
                            <w:pPr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</w:pPr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&lt;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img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 xml:space="preserve"> *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ngIf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="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movie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.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poster_path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 xml:space="preserve">" 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class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="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img-thumbnail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 xml:space="preserve">" 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src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="http://image.tmdb.org/t/p/w500/{{movie.poster_path}}"&gt;</w:t>
                            </w:r>
                          </w:p>
                          <w:p w:rsidR="007F40CC" w:rsidRPr="007F40CC" w:rsidRDefault="007F40CC" w:rsidP="007F40CC">
                            <w:pPr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</w:pPr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&lt;h4&gt;{{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movie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.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title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}}&lt;/h4&gt;</w:t>
                            </w:r>
                          </w:p>
                          <w:p w:rsidR="007F40CC" w:rsidRPr="007F40CC" w:rsidRDefault="007F40CC" w:rsidP="007F40CC">
                            <w:pPr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</w:pPr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&lt;p&gt;{{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movie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.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release_date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}}&lt;/p&gt;</w:t>
                            </w:r>
                          </w:p>
                          <w:p w:rsidR="007F40CC" w:rsidRPr="007F40CC" w:rsidRDefault="007F40CC" w:rsidP="007F40CC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&lt;p&gt;</w:t>
                            </w:r>
                            <w:r w:rsidR="0041085C">
                              <w:rPr>
                                <w:rFonts w:ascii="Consolas" w:hAnsi="Consolas"/>
                                <w:b/>
                              </w:rPr>
                              <w:br/>
                              <w:t xml:space="preserve">   </w:t>
                            </w:r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 xml:space="preserve">&lt;a 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class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="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btn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btn-default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 xml:space="preserve">" 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routerLink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="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movie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/{{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movie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.id}}"&gt;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View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Details</w:t>
                            </w:r>
                            <w:proofErr w:type="spellEnd"/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&lt;/a&gt;</w:t>
                            </w:r>
                            <w:r w:rsidR="0041085C">
                              <w:rPr>
                                <w:rFonts w:ascii="Consolas" w:hAnsi="Consolas"/>
                                <w:b/>
                              </w:rPr>
                              <w:br/>
                            </w:r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&lt;/p&gt;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2" o:spid="_x0000_s1026" type="#_x0000_t202" style="position:absolute;margin-left:-.05pt;margin-top:35.1pt;width:496.8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">
                <v:textbox style="mso-fit-shape-to-text:t">
                  <w:txbxContent>
                    <w:p w:rsidR="007F40CC" w:rsidRPr="007F40CC" w:rsidRDefault="007F40CC" w:rsidP="007F40CC">
                      <w:pPr>
                        <w:rPr>
                          <w:rFonts w:ascii="Consolas" w:hAnsi="Consolas"/>
                          <w:b/>
                          <w:lang w:val="bg-BG"/>
                        </w:rPr>
                      </w:pPr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&lt;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img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 xml:space="preserve"> *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ngIf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="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movie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.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poster_path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 xml:space="preserve">" 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class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="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img-thumbnail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 xml:space="preserve">" 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src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="http://image.tmdb.org/t/p/w500/{{movie.poster_path}}"&gt;</w:t>
                      </w:r>
                    </w:p>
                    <w:p w:rsidR="007F40CC" w:rsidRPr="007F40CC" w:rsidRDefault="007F40CC" w:rsidP="007F40CC">
                      <w:pPr>
                        <w:rPr>
                          <w:rFonts w:ascii="Consolas" w:hAnsi="Consolas"/>
                          <w:b/>
                          <w:lang w:val="bg-BG"/>
                        </w:rPr>
                      </w:pPr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&lt;h4&gt;{{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movie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.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title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}}&lt;/h4&gt;</w:t>
                      </w:r>
                    </w:p>
                    <w:p w:rsidR="007F40CC" w:rsidRPr="007F40CC" w:rsidRDefault="007F40CC" w:rsidP="007F40CC">
                      <w:pPr>
                        <w:rPr>
                          <w:rFonts w:ascii="Consolas" w:hAnsi="Consolas"/>
                          <w:b/>
                          <w:lang w:val="bg-BG"/>
                        </w:rPr>
                      </w:pPr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&lt;p&gt;{{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movie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.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release_date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}}&lt;/p&gt;</w:t>
                      </w:r>
                    </w:p>
                    <w:p w:rsidR="007F40CC" w:rsidRPr="007F40CC" w:rsidRDefault="007F40CC" w:rsidP="007F40CC">
                      <w:pPr>
                        <w:rPr>
                          <w:rFonts w:ascii="Consolas" w:hAnsi="Consolas"/>
                          <w:b/>
                        </w:rPr>
                      </w:pPr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&lt;p&gt;</w:t>
                      </w:r>
                      <w:r w:rsidR="0041085C">
                        <w:rPr>
                          <w:rFonts w:ascii="Consolas" w:hAnsi="Consolas"/>
                          <w:b/>
                        </w:rPr>
                        <w:br/>
                        <w:t xml:space="preserve">   </w:t>
                      </w:r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 xml:space="preserve">&lt;a 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class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="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btn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 xml:space="preserve"> 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btn-default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 xml:space="preserve">" 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routerLink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="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movie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/{{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movie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.id}}"&gt;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View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 xml:space="preserve"> </w:t>
                      </w:r>
                      <w:proofErr w:type="spellStart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Details</w:t>
                      </w:r>
                      <w:proofErr w:type="spellEnd"/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&lt;/a&gt;</w:t>
                      </w:r>
                      <w:r w:rsidR="0041085C">
                        <w:rPr>
                          <w:rFonts w:ascii="Consolas" w:hAnsi="Consolas"/>
                          <w:b/>
                        </w:rPr>
                        <w:br/>
                      </w:r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&lt;/p&gt;</w:t>
                      </w:r>
                    </w:p>
                  </w:txbxContent>
                </v:textbox>
              </v:shape>
            </w:pict>
          </mc:Fallback>
        </mc:AlternateContent>
      </w:r>
      <w:r w:rsidR="007F40CC">
        <w:t>Let us separate the all the movie in</w:t>
      </w:r>
      <w:bookmarkStart w:id="0" w:name="_GoBack"/>
      <w:bookmarkEnd w:id="0"/>
      <w:r w:rsidR="007F40CC">
        <w:t xml:space="preserve">fo into a component. Create a </w:t>
      </w:r>
      <w:r w:rsidR="007F40CC" w:rsidRPr="001E413A">
        <w:rPr>
          <w:b/>
        </w:rPr>
        <w:t>movie-info</w:t>
      </w:r>
      <w:r w:rsidR="007F40CC">
        <w:t xml:space="preserve"> component and in the html file add this:</w:t>
      </w:r>
    </w:p>
    <w:p w:rsidR="0041085C" w:rsidRDefault="0041085C" w:rsidP="007F40CC"/>
    <w:p w:rsidR="007F40CC" w:rsidRDefault="007F40CC" w:rsidP="007F40CC"/>
    <w:p w:rsidR="007F40CC" w:rsidRDefault="007F40CC" w:rsidP="007F40CC"/>
    <w:p w:rsidR="007F40CC" w:rsidRDefault="007F40CC" w:rsidP="007F40CC"/>
    <w:p w:rsidR="007F40CC" w:rsidRDefault="007F40CC" w:rsidP="007F40CC"/>
    <w:p w:rsidR="007F40CC" w:rsidRDefault="007F40CC" w:rsidP="007F40CC"/>
    <w:p w:rsidR="007F40CC" w:rsidRPr="007F40CC" w:rsidRDefault="007F40CC" w:rsidP="007F40CC"/>
    <w:p w:rsidR="007F40CC" w:rsidRDefault="007F40CC" w:rsidP="00E32A83">
      <w:pPr>
        <w:pStyle w:val="Standard"/>
      </w:pPr>
      <w:r>
        <w:t xml:space="preserve">Then in the </w:t>
      </w:r>
      <w:r w:rsidRPr="003C5281">
        <w:rPr>
          <w:b/>
        </w:rPr>
        <w:t>movie-info component</w:t>
      </w:r>
      <w:r>
        <w:t>:</w:t>
      </w:r>
    </w:p>
    <w:p w:rsidR="007F40CC" w:rsidRDefault="007F40CC" w:rsidP="00E32A83">
      <w:pPr>
        <w:pStyle w:val="Standard"/>
      </w:pPr>
      <w:r>
        <w:rPr>
          <w:noProof/>
        </w:rPr>
        <w:drawing>
          <wp:inline distT="0" distB="0" distL="0" distR="0" wp14:anchorId="6DBEAFD1" wp14:editId="0E84944B">
            <wp:extent cx="4815840" cy="3128132"/>
            <wp:effectExtent l="19050" t="19050" r="22860" b="1524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6262" cy="3134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40CC" w:rsidRDefault="007F40CC" w:rsidP="00E32A83">
      <w:pPr>
        <w:pStyle w:val="Standard"/>
      </w:pPr>
      <w:r>
        <w:t xml:space="preserve">Then in </w:t>
      </w:r>
      <w:r w:rsidRPr="003C5281">
        <w:rPr>
          <w:b/>
        </w:rPr>
        <w:t>all of the containers</w:t>
      </w:r>
      <w:r>
        <w:t xml:space="preserve"> with movies, replace the old html with this:</w:t>
      </w:r>
    </w:p>
    <w:p w:rsidR="007F40CC" w:rsidRDefault="007F40CC" w:rsidP="00E32A83">
      <w:pPr>
        <w:pStyle w:val="Standard"/>
      </w:pPr>
      <w:r>
        <w:rPr>
          <w:noProof/>
        </w:rPr>
        <w:drawing>
          <wp:inline distT="0" distB="0" distL="0" distR="0" wp14:anchorId="12E1CF97" wp14:editId="4ACED1FD">
            <wp:extent cx="5760720" cy="205171"/>
            <wp:effectExtent l="19050" t="19050" r="11430" b="2349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A83" w:rsidRDefault="00E32A83" w:rsidP="00E32A83">
      <w:pPr>
        <w:pStyle w:val="Standard"/>
      </w:pPr>
      <w:r>
        <w:t xml:space="preserve">In the next part we will add </w:t>
      </w:r>
      <w:r w:rsidRPr="00A34DD5">
        <w:rPr>
          <w:b/>
        </w:rPr>
        <w:t>routing</w:t>
      </w:r>
      <w:r>
        <w:t xml:space="preserve"> to our website to create an actual </w:t>
      </w:r>
      <w:r w:rsidRPr="00A34DD5">
        <w:rPr>
          <w:b/>
        </w:rPr>
        <w:t>Single-Page Application</w:t>
      </w:r>
      <w:r>
        <w:t>.</w:t>
      </w:r>
    </w:p>
    <w:p w:rsidR="00E32A83" w:rsidRPr="004A1C21" w:rsidRDefault="00E32A83" w:rsidP="00E32A83">
      <w:pPr>
        <w:pStyle w:val="Standard"/>
      </w:pPr>
    </w:p>
    <w:p w:rsidR="00021C34" w:rsidRPr="00E32A83" w:rsidRDefault="00021C34" w:rsidP="00E32A83"/>
    <w:sectPr w:rsidR="00021C34" w:rsidRPr="00E32A83"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62C6" w:rsidRDefault="00CC62C6" w:rsidP="00FD2BC7">
      <w:pPr>
        <w:spacing w:before="0" w:after="0" w:line="240" w:lineRule="auto"/>
      </w:pPr>
      <w:r>
        <w:separator/>
      </w:r>
    </w:p>
  </w:endnote>
  <w:endnote w:type="continuationSeparator" w:id="0">
    <w:p w:rsidR="00CC62C6" w:rsidRDefault="00CC62C6" w:rsidP="00FD2BC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">
    <w:altName w:val="Times New Roman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2BC7" w:rsidRPr="00AC77AD" w:rsidRDefault="00FD2BC7" w:rsidP="007C2AE6">
    <w:pPr>
      <w:pStyle w:val="aa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3BCB1E78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FD2BC7" w:rsidRPr="008C2B83" w:rsidRDefault="00FD2BC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E413A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E413A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7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FD2BC7" w:rsidRPr="008C2B83" w:rsidRDefault="00FD2BC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E413A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E413A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FD2BC7" w:rsidRDefault="00FD2BC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28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FD2BC7" w:rsidRDefault="00FD2BC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D2BC7" w:rsidRDefault="00FD2BC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3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3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FD2BC7" w:rsidRDefault="00FD2BC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296F99C" wp14:editId="24F2D3C7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B347BF" wp14:editId="02D424AF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900D31" wp14:editId="7456CC7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E125F" wp14:editId="0843A227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06B44" wp14:editId="7C0FD2E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1B323A" wp14:editId="5C629F07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7BC614" wp14:editId="7D6AD4BD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7050F2" wp14:editId="1DDE182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C523C07" wp14:editId="29D5D5E6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7BAE0D" wp14:editId="22D0E5DE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9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FD2BC7" w:rsidRDefault="00FD2BC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3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3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FD2BC7" w:rsidRDefault="00FD2BC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296F99C" wp14:editId="24F2D3C7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B347BF" wp14:editId="02D424AF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900D31" wp14:editId="7456CC7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E125F" wp14:editId="0843A227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06B44" wp14:editId="7C0FD2E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1B323A" wp14:editId="5C629F07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7BC614" wp14:editId="7D6AD4BD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7050F2" wp14:editId="1DDE182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C523C07" wp14:editId="29D5D5E6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7BAE0D" wp14:editId="22D0E5DE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FD2BC7" w:rsidRDefault="00FD2BC7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62C6" w:rsidRDefault="00CC62C6" w:rsidP="00FD2BC7">
      <w:pPr>
        <w:spacing w:before="0" w:after="0" w:line="240" w:lineRule="auto"/>
      </w:pPr>
      <w:r>
        <w:separator/>
      </w:r>
    </w:p>
  </w:footnote>
  <w:footnote w:type="continuationSeparator" w:id="0">
    <w:p w:rsidR="00CC62C6" w:rsidRDefault="00CC62C6" w:rsidP="00FD2BC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105253AA"/>
    <w:multiLevelType w:val="hybridMultilevel"/>
    <w:tmpl w:val="DE261C0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6F169D"/>
    <w:multiLevelType w:val="hybridMultilevel"/>
    <w:tmpl w:val="006C6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015717"/>
    <w:multiLevelType w:val="hybridMultilevel"/>
    <w:tmpl w:val="C3CA93D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55DAE240"/>
    <w:lvl w:ilvl="0" w:tplc="419C47D8">
      <w:start w:val="1"/>
      <w:numFmt w:val="decimal"/>
      <w:lvlText w:val="%1."/>
      <w:lvlJc w:val="left"/>
      <w:pPr>
        <w:ind w:left="360" w:hanging="360"/>
      </w:pPr>
      <w:rPr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5964C40"/>
    <w:multiLevelType w:val="hybridMultilevel"/>
    <w:tmpl w:val="B4B63D8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EE15CDC"/>
    <w:multiLevelType w:val="hybridMultilevel"/>
    <w:tmpl w:val="325678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A45CB5"/>
    <w:multiLevelType w:val="hybridMultilevel"/>
    <w:tmpl w:val="92EE5AA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A42EDB"/>
    <w:multiLevelType w:val="hybridMultilevel"/>
    <w:tmpl w:val="6598F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C937EC"/>
    <w:multiLevelType w:val="hybridMultilevel"/>
    <w:tmpl w:val="237CD9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F15A4A"/>
    <w:multiLevelType w:val="hybridMultilevel"/>
    <w:tmpl w:val="0A829F4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0E4E67"/>
    <w:multiLevelType w:val="hybridMultilevel"/>
    <w:tmpl w:val="DE20F0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09B5772"/>
    <w:multiLevelType w:val="hybridMultilevel"/>
    <w:tmpl w:val="D8689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23A1A65"/>
    <w:multiLevelType w:val="hybridMultilevel"/>
    <w:tmpl w:val="77B4B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950A99"/>
    <w:multiLevelType w:val="hybridMultilevel"/>
    <w:tmpl w:val="92FE8CF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70A370B7"/>
    <w:multiLevelType w:val="hybridMultilevel"/>
    <w:tmpl w:val="C5781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B003A1"/>
    <w:multiLevelType w:val="hybridMultilevel"/>
    <w:tmpl w:val="D60E5D7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1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7"/>
  </w:num>
  <w:num w:numId="3">
    <w:abstractNumId w:val="5"/>
  </w:num>
  <w:num w:numId="4">
    <w:abstractNumId w:val="3"/>
  </w:num>
  <w:num w:numId="5">
    <w:abstractNumId w:val="13"/>
  </w:num>
  <w:num w:numId="6">
    <w:abstractNumId w:val="1"/>
  </w:num>
  <w:num w:numId="7">
    <w:abstractNumId w:val="25"/>
  </w:num>
  <w:num w:numId="8">
    <w:abstractNumId w:val="10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21"/>
  </w:num>
  <w:num w:numId="12">
    <w:abstractNumId w:val="2"/>
  </w:num>
  <w:num w:numId="13">
    <w:abstractNumId w:val="27"/>
  </w:num>
  <w:num w:numId="14">
    <w:abstractNumId w:val="2"/>
  </w:num>
  <w:num w:numId="15">
    <w:abstractNumId w:val="21"/>
  </w:num>
  <w:num w:numId="16">
    <w:abstractNumId w:val="27"/>
  </w:num>
  <w:num w:numId="17">
    <w:abstractNumId w:val="14"/>
  </w:num>
  <w:num w:numId="18">
    <w:abstractNumId w:val="8"/>
  </w:num>
  <w:num w:numId="19">
    <w:abstractNumId w:val="23"/>
  </w:num>
  <w:num w:numId="20">
    <w:abstractNumId w:val="26"/>
  </w:num>
  <w:num w:numId="21">
    <w:abstractNumId w:val="18"/>
  </w:num>
  <w:num w:numId="22">
    <w:abstractNumId w:val="7"/>
  </w:num>
  <w:num w:numId="23">
    <w:abstractNumId w:val="16"/>
  </w:num>
  <w:num w:numId="24">
    <w:abstractNumId w:val="0"/>
  </w:num>
  <w:num w:numId="25">
    <w:abstractNumId w:val="12"/>
  </w:num>
  <w:num w:numId="26">
    <w:abstractNumId w:val="29"/>
  </w:num>
  <w:num w:numId="27">
    <w:abstractNumId w:val="31"/>
  </w:num>
  <w:num w:numId="28">
    <w:abstractNumId w:val="19"/>
  </w:num>
  <w:num w:numId="29">
    <w:abstractNumId w:val="15"/>
  </w:num>
  <w:num w:numId="30">
    <w:abstractNumId w:val="20"/>
  </w:num>
  <w:num w:numId="31">
    <w:abstractNumId w:val="32"/>
  </w:num>
  <w:num w:numId="32">
    <w:abstractNumId w:val="28"/>
  </w:num>
  <w:num w:numId="33">
    <w:abstractNumId w:val="9"/>
  </w:num>
  <w:num w:numId="34">
    <w:abstractNumId w:val="30"/>
  </w:num>
  <w:num w:numId="35">
    <w:abstractNumId w:val="22"/>
  </w:num>
  <w:num w:numId="36">
    <w:abstractNumId w:val="24"/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linkStyl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2DE8"/>
    <w:rsid w:val="000011E5"/>
    <w:rsid w:val="0000357C"/>
    <w:rsid w:val="00007C59"/>
    <w:rsid w:val="00021C34"/>
    <w:rsid w:val="00031084"/>
    <w:rsid w:val="00055D02"/>
    <w:rsid w:val="000653D6"/>
    <w:rsid w:val="00065F9D"/>
    <w:rsid w:val="00074D5A"/>
    <w:rsid w:val="00075D83"/>
    <w:rsid w:val="00080FEC"/>
    <w:rsid w:val="00084255"/>
    <w:rsid w:val="00096822"/>
    <w:rsid w:val="000B2614"/>
    <w:rsid w:val="000B35D0"/>
    <w:rsid w:val="000F7C48"/>
    <w:rsid w:val="00107994"/>
    <w:rsid w:val="0011428C"/>
    <w:rsid w:val="001253A9"/>
    <w:rsid w:val="00151925"/>
    <w:rsid w:val="0015393D"/>
    <w:rsid w:val="0017442F"/>
    <w:rsid w:val="00186C2F"/>
    <w:rsid w:val="00187196"/>
    <w:rsid w:val="00187E30"/>
    <w:rsid w:val="001A4193"/>
    <w:rsid w:val="001D1163"/>
    <w:rsid w:val="001D1BAB"/>
    <w:rsid w:val="001E413A"/>
    <w:rsid w:val="00200384"/>
    <w:rsid w:val="00217ACD"/>
    <w:rsid w:val="0023072C"/>
    <w:rsid w:val="00273D9C"/>
    <w:rsid w:val="00291F3E"/>
    <w:rsid w:val="002925DF"/>
    <w:rsid w:val="002A16F8"/>
    <w:rsid w:val="002C21C1"/>
    <w:rsid w:val="002C2227"/>
    <w:rsid w:val="002D2747"/>
    <w:rsid w:val="002F4180"/>
    <w:rsid w:val="00300429"/>
    <w:rsid w:val="0030468F"/>
    <w:rsid w:val="0032049A"/>
    <w:rsid w:val="00373F36"/>
    <w:rsid w:val="003C04F5"/>
    <w:rsid w:val="003C5281"/>
    <w:rsid w:val="003E1093"/>
    <w:rsid w:val="0041085C"/>
    <w:rsid w:val="004323DF"/>
    <w:rsid w:val="00440594"/>
    <w:rsid w:val="00443038"/>
    <w:rsid w:val="0045768B"/>
    <w:rsid w:val="00457F32"/>
    <w:rsid w:val="00477114"/>
    <w:rsid w:val="00480565"/>
    <w:rsid w:val="00493835"/>
    <w:rsid w:val="004A1760"/>
    <w:rsid w:val="004A2F44"/>
    <w:rsid w:val="004C287B"/>
    <w:rsid w:val="004E6F5F"/>
    <w:rsid w:val="004F3147"/>
    <w:rsid w:val="00503222"/>
    <w:rsid w:val="00504C32"/>
    <w:rsid w:val="00513B87"/>
    <w:rsid w:val="005272C6"/>
    <w:rsid w:val="0053582A"/>
    <w:rsid w:val="00541360"/>
    <w:rsid w:val="005B4438"/>
    <w:rsid w:val="005B74A6"/>
    <w:rsid w:val="005C79F6"/>
    <w:rsid w:val="005D6025"/>
    <w:rsid w:val="005D7133"/>
    <w:rsid w:val="00603D1F"/>
    <w:rsid w:val="00621B52"/>
    <w:rsid w:val="00622AE2"/>
    <w:rsid w:val="00630C07"/>
    <w:rsid w:val="00683D02"/>
    <w:rsid w:val="00690853"/>
    <w:rsid w:val="006B76DD"/>
    <w:rsid w:val="006C7993"/>
    <w:rsid w:val="006D67D3"/>
    <w:rsid w:val="007140A4"/>
    <w:rsid w:val="00725460"/>
    <w:rsid w:val="00744679"/>
    <w:rsid w:val="00753D52"/>
    <w:rsid w:val="00754318"/>
    <w:rsid w:val="00760C6D"/>
    <w:rsid w:val="00765CCC"/>
    <w:rsid w:val="00767B4A"/>
    <w:rsid w:val="00775AFE"/>
    <w:rsid w:val="007928FC"/>
    <w:rsid w:val="007959F2"/>
    <w:rsid w:val="007A615A"/>
    <w:rsid w:val="007B2C3B"/>
    <w:rsid w:val="007C0F09"/>
    <w:rsid w:val="007D664B"/>
    <w:rsid w:val="007E3CC1"/>
    <w:rsid w:val="007E4CA6"/>
    <w:rsid w:val="007E6924"/>
    <w:rsid w:val="007F40CC"/>
    <w:rsid w:val="00867A4D"/>
    <w:rsid w:val="00871CC9"/>
    <w:rsid w:val="00873E7A"/>
    <w:rsid w:val="00884E1A"/>
    <w:rsid w:val="00885F09"/>
    <w:rsid w:val="008A6DE6"/>
    <w:rsid w:val="008A70D2"/>
    <w:rsid w:val="008B3D41"/>
    <w:rsid w:val="008B4242"/>
    <w:rsid w:val="008B4CA6"/>
    <w:rsid w:val="008B5E1C"/>
    <w:rsid w:val="008C355E"/>
    <w:rsid w:val="008D2B4A"/>
    <w:rsid w:val="008D3284"/>
    <w:rsid w:val="008E4B0E"/>
    <w:rsid w:val="0090647B"/>
    <w:rsid w:val="00907744"/>
    <w:rsid w:val="009131D4"/>
    <w:rsid w:val="00935183"/>
    <w:rsid w:val="009545B5"/>
    <w:rsid w:val="00970171"/>
    <w:rsid w:val="0097413D"/>
    <w:rsid w:val="009B5C45"/>
    <w:rsid w:val="009E1AD1"/>
    <w:rsid w:val="009F7E23"/>
    <w:rsid w:val="00A13B1E"/>
    <w:rsid w:val="00A2288A"/>
    <w:rsid w:val="00A426E8"/>
    <w:rsid w:val="00A43C04"/>
    <w:rsid w:val="00A47CA9"/>
    <w:rsid w:val="00A54C87"/>
    <w:rsid w:val="00A60661"/>
    <w:rsid w:val="00A62DE8"/>
    <w:rsid w:val="00A85F7C"/>
    <w:rsid w:val="00A95AFE"/>
    <w:rsid w:val="00A97CA9"/>
    <w:rsid w:val="00AA1C1A"/>
    <w:rsid w:val="00AC0DEA"/>
    <w:rsid w:val="00AC4700"/>
    <w:rsid w:val="00AE574D"/>
    <w:rsid w:val="00B15A05"/>
    <w:rsid w:val="00B32346"/>
    <w:rsid w:val="00B34EF8"/>
    <w:rsid w:val="00B40695"/>
    <w:rsid w:val="00B43821"/>
    <w:rsid w:val="00B519AD"/>
    <w:rsid w:val="00B72B9A"/>
    <w:rsid w:val="00B77EDA"/>
    <w:rsid w:val="00BA3A0A"/>
    <w:rsid w:val="00BB2CBA"/>
    <w:rsid w:val="00BB7BC7"/>
    <w:rsid w:val="00BE1FBF"/>
    <w:rsid w:val="00C00850"/>
    <w:rsid w:val="00C03955"/>
    <w:rsid w:val="00C04000"/>
    <w:rsid w:val="00C11DDB"/>
    <w:rsid w:val="00C2234B"/>
    <w:rsid w:val="00C3418B"/>
    <w:rsid w:val="00C40CFB"/>
    <w:rsid w:val="00C44616"/>
    <w:rsid w:val="00C528C8"/>
    <w:rsid w:val="00C70E52"/>
    <w:rsid w:val="00C85FC6"/>
    <w:rsid w:val="00CC62C6"/>
    <w:rsid w:val="00CE30A6"/>
    <w:rsid w:val="00CE71F2"/>
    <w:rsid w:val="00CF28BC"/>
    <w:rsid w:val="00CF7A5C"/>
    <w:rsid w:val="00D03020"/>
    <w:rsid w:val="00D04F3E"/>
    <w:rsid w:val="00D06C6E"/>
    <w:rsid w:val="00D10FEC"/>
    <w:rsid w:val="00D5393F"/>
    <w:rsid w:val="00D65E03"/>
    <w:rsid w:val="00D73148"/>
    <w:rsid w:val="00D96A71"/>
    <w:rsid w:val="00DC0D94"/>
    <w:rsid w:val="00DD2BCE"/>
    <w:rsid w:val="00DE6F80"/>
    <w:rsid w:val="00DF755B"/>
    <w:rsid w:val="00E13CAD"/>
    <w:rsid w:val="00E14ACF"/>
    <w:rsid w:val="00E239E0"/>
    <w:rsid w:val="00E32A83"/>
    <w:rsid w:val="00E351C7"/>
    <w:rsid w:val="00E41120"/>
    <w:rsid w:val="00E45876"/>
    <w:rsid w:val="00E76E91"/>
    <w:rsid w:val="00E87969"/>
    <w:rsid w:val="00EB1048"/>
    <w:rsid w:val="00ED0073"/>
    <w:rsid w:val="00ED3846"/>
    <w:rsid w:val="00EE5993"/>
    <w:rsid w:val="00EE7A7B"/>
    <w:rsid w:val="00F07FA6"/>
    <w:rsid w:val="00F3277E"/>
    <w:rsid w:val="00F42D59"/>
    <w:rsid w:val="00F53DD6"/>
    <w:rsid w:val="00F54F30"/>
    <w:rsid w:val="00F638B7"/>
    <w:rsid w:val="00F745DF"/>
    <w:rsid w:val="00F77399"/>
    <w:rsid w:val="00F774CA"/>
    <w:rsid w:val="00F86E21"/>
    <w:rsid w:val="00F94CEE"/>
    <w:rsid w:val="00F954DC"/>
    <w:rsid w:val="00FD2BC7"/>
    <w:rsid w:val="00FE1E0D"/>
    <w:rsid w:val="00FF5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40CC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7F40C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F40CC"/>
    <w:pPr>
      <w:keepNext/>
      <w:keepLines/>
      <w:numPr>
        <w:numId w:val="17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F40C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F40CC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40CC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7F40CC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7F40CC"/>
  </w:style>
  <w:style w:type="character" w:customStyle="1" w:styleId="10">
    <w:name w:val="Заглавие 1 Знак"/>
    <w:basedOn w:val="a0"/>
    <w:link w:val="1"/>
    <w:uiPriority w:val="9"/>
    <w:rsid w:val="007F40C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7F40C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rsid w:val="007F40CC"/>
    <w:rPr>
      <w:rFonts w:eastAsiaTheme="majorEastAsia" w:cstheme="majorBidi"/>
      <w:b/>
      <w:color w:val="8F400B"/>
      <w:sz w:val="32"/>
      <w:szCs w:val="32"/>
      <w:lang w:val="en-US"/>
    </w:rPr>
  </w:style>
  <w:style w:type="character" w:styleId="a3">
    <w:name w:val="Hyperlink"/>
    <w:basedOn w:val="a0"/>
    <w:uiPriority w:val="99"/>
    <w:unhideWhenUsed/>
    <w:rsid w:val="007F40CC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7F40CC"/>
    <w:pPr>
      <w:ind w:left="720"/>
      <w:contextualSpacing/>
    </w:pPr>
  </w:style>
  <w:style w:type="table" w:styleId="a6">
    <w:name w:val="Table Grid"/>
    <w:basedOn w:val="a1"/>
    <w:uiPriority w:val="59"/>
    <w:rsid w:val="007F40C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055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0"/>
    <w:link w:val="HTML"/>
    <w:uiPriority w:val="99"/>
    <w:rsid w:val="00055D02"/>
    <w:rPr>
      <w:rFonts w:ascii="Courier New" w:eastAsia="Times New Roman" w:hAnsi="Courier New" w:cs="Courier New"/>
      <w:sz w:val="20"/>
      <w:szCs w:val="20"/>
      <w:lang w:eastAsia="bg-BG"/>
    </w:rPr>
  </w:style>
  <w:style w:type="paragraph" w:customStyle="1" w:styleId="Body">
    <w:name w:val="Body"/>
    <w:rsid w:val="00217ACD"/>
    <w:pPr>
      <w:spacing w:before="80" w:after="120" w:line="276" w:lineRule="auto"/>
    </w:pPr>
    <w:rPr>
      <w:rFonts w:ascii="Calibri" w:eastAsia="Calibri" w:hAnsi="Calibri" w:cs="Calibri"/>
      <w:color w:val="000000"/>
      <w:u w:color="000000"/>
      <w:lang w:val="de-DE"/>
    </w:rPr>
  </w:style>
  <w:style w:type="character" w:styleId="HTML1">
    <w:name w:val="HTML Code"/>
    <w:basedOn w:val="a0"/>
    <w:uiPriority w:val="99"/>
    <w:semiHidden/>
    <w:unhideWhenUsed/>
    <w:rsid w:val="00187196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7F40CC"/>
    <w:rPr>
      <w:b/>
      <w:bCs/>
    </w:rPr>
  </w:style>
  <w:style w:type="paragraph" w:customStyle="1" w:styleId="Code">
    <w:name w:val="Code"/>
    <w:basedOn w:val="a"/>
    <w:link w:val="CodeChar"/>
    <w:qFormat/>
    <w:rsid w:val="007F40CC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7F40CC"/>
    <w:rPr>
      <w:rFonts w:ascii="Consolas" w:hAnsi="Consolas"/>
      <w:b/>
      <w:noProof/>
      <w:lang w:val="en-US"/>
    </w:rPr>
  </w:style>
  <w:style w:type="character" w:customStyle="1" w:styleId="a5">
    <w:name w:val="Списък на абзаци Знак"/>
    <w:basedOn w:val="a0"/>
    <w:link w:val="a4"/>
    <w:uiPriority w:val="34"/>
    <w:locked/>
    <w:rsid w:val="007F40CC"/>
    <w:rPr>
      <w:lang w:val="en-US"/>
    </w:rPr>
  </w:style>
  <w:style w:type="paragraph" w:customStyle="1" w:styleId="Index">
    <w:name w:val="Index"/>
    <w:basedOn w:val="a"/>
    <w:qFormat/>
    <w:rsid w:val="00021C34"/>
    <w:pPr>
      <w:suppressLineNumbers/>
      <w:spacing w:before="0" w:after="200" w:line="256" w:lineRule="auto"/>
    </w:pPr>
    <w:rPr>
      <w:rFonts w:cs="FreeSans"/>
      <w:lang w:val="bg-BG"/>
    </w:rPr>
  </w:style>
  <w:style w:type="paragraph" w:styleId="a8">
    <w:name w:val="header"/>
    <w:basedOn w:val="a"/>
    <w:link w:val="a9"/>
    <w:uiPriority w:val="99"/>
    <w:unhideWhenUsed/>
    <w:rsid w:val="007F40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7F40CC"/>
    <w:rPr>
      <w:lang w:val="en-US"/>
    </w:rPr>
  </w:style>
  <w:style w:type="paragraph" w:styleId="aa">
    <w:name w:val="footer"/>
    <w:basedOn w:val="a"/>
    <w:link w:val="ab"/>
    <w:uiPriority w:val="99"/>
    <w:unhideWhenUsed/>
    <w:rsid w:val="007F40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7F40CC"/>
    <w:rPr>
      <w:lang w:val="en-US"/>
    </w:rPr>
  </w:style>
  <w:style w:type="character" w:customStyle="1" w:styleId="40">
    <w:name w:val="Заглавие 4 Знак"/>
    <w:basedOn w:val="a0"/>
    <w:link w:val="4"/>
    <w:uiPriority w:val="9"/>
    <w:rsid w:val="007F40CC"/>
    <w:rPr>
      <w:rFonts w:eastAsiaTheme="majorEastAsia" w:cstheme="majorBidi"/>
      <w:b/>
      <w:iCs/>
      <w:color w:val="A34A0D"/>
      <w:sz w:val="28"/>
      <w:lang w:val="en-US"/>
    </w:rPr>
  </w:style>
  <w:style w:type="character" w:customStyle="1" w:styleId="50">
    <w:name w:val="Заглавие 5 Знак"/>
    <w:basedOn w:val="a0"/>
    <w:link w:val="5"/>
    <w:uiPriority w:val="9"/>
    <w:semiHidden/>
    <w:rsid w:val="007F40CC"/>
    <w:rPr>
      <w:rFonts w:eastAsiaTheme="majorEastAsia" w:cstheme="majorBidi"/>
      <w:b/>
      <w:color w:val="B2500E"/>
      <w:lang w:val="en-US"/>
    </w:rPr>
  </w:style>
  <w:style w:type="paragraph" w:styleId="ac">
    <w:name w:val="Balloon Text"/>
    <w:basedOn w:val="a"/>
    <w:link w:val="ad"/>
    <w:uiPriority w:val="99"/>
    <w:semiHidden/>
    <w:unhideWhenUsed/>
    <w:rsid w:val="007F40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Изнесен текст Знак"/>
    <w:basedOn w:val="a0"/>
    <w:link w:val="ac"/>
    <w:uiPriority w:val="99"/>
    <w:semiHidden/>
    <w:rsid w:val="007F40CC"/>
    <w:rPr>
      <w:rFonts w:ascii="Tahoma" w:hAnsi="Tahoma" w:cs="Tahoma"/>
      <w:sz w:val="16"/>
      <w:szCs w:val="16"/>
      <w:lang w:val="en-US"/>
    </w:rPr>
  </w:style>
  <w:style w:type="paragraph" w:styleId="ae">
    <w:name w:val="Normal (Web)"/>
    <w:basedOn w:val="a"/>
    <w:uiPriority w:val="99"/>
    <w:semiHidden/>
    <w:unhideWhenUsed/>
    <w:rsid w:val="007F4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7F40CC"/>
    <w:rPr>
      <w:color w:val="954F72" w:themeColor="followedHyperlink"/>
      <w:u w:val="single"/>
    </w:rPr>
  </w:style>
  <w:style w:type="table" w:customStyle="1" w:styleId="TableGrid1">
    <w:name w:val="Table Grid1"/>
    <w:basedOn w:val="a1"/>
    <w:next w:val="a6"/>
    <w:uiPriority w:val="59"/>
    <w:rsid w:val="007F40C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6"/>
    <w:uiPriority w:val="59"/>
    <w:rsid w:val="007F40CC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7F40CC"/>
    <w:rPr>
      <w:color w:val="605E5C"/>
      <w:shd w:val="clear" w:color="auto" w:fill="E1DFDD"/>
    </w:rPr>
  </w:style>
  <w:style w:type="paragraph" w:customStyle="1" w:styleId="Standard">
    <w:name w:val="Standard"/>
    <w:rsid w:val="00E32A83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F"/>
      <w:kern w:val="3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40CC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7F40C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F40CC"/>
    <w:pPr>
      <w:keepNext/>
      <w:keepLines/>
      <w:numPr>
        <w:numId w:val="17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F40C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F40CC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40CC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7F40CC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7F40CC"/>
  </w:style>
  <w:style w:type="character" w:customStyle="1" w:styleId="10">
    <w:name w:val="Заглавие 1 Знак"/>
    <w:basedOn w:val="a0"/>
    <w:link w:val="1"/>
    <w:uiPriority w:val="9"/>
    <w:rsid w:val="007F40C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7F40C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rsid w:val="007F40CC"/>
    <w:rPr>
      <w:rFonts w:eastAsiaTheme="majorEastAsia" w:cstheme="majorBidi"/>
      <w:b/>
      <w:color w:val="8F400B"/>
      <w:sz w:val="32"/>
      <w:szCs w:val="32"/>
      <w:lang w:val="en-US"/>
    </w:rPr>
  </w:style>
  <w:style w:type="character" w:styleId="a3">
    <w:name w:val="Hyperlink"/>
    <w:basedOn w:val="a0"/>
    <w:uiPriority w:val="99"/>
    <w:unhideWhenUsed/>
    <w:rsid w:val="007F40CC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7F40CC"/>
    <w:pPr>
      <w:ind w:left="720"/>
      <w:contextualSpacing/>
    </w:pPr>
  </w:style>
  <w:style w:type="table" w:styleId="a6">
    <w:name w:val="Table Grid"/>
    <w:basedOn w:val="a1"/>
    <w:uiPriority w:val="59"/>
    <w:rsid w:val="007F40C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055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0"/>
    <w:link w:val="HTML"/>
    <w:uiPriority w:val="99"/>
    <w:rsid w:val="00055D02"/>
    <w:rPr>
      <w:rFonts w:ascii="Courier New" w:eastAsia="Times New Roman" w:hAnsi="Courier New" w:cs="Courier New"/>
      <w:sz w:val="20"/>
      <w:szCs w:val="20"/>
      <w:lang w:eastAsia="bg-BG"/>
    </w:rPr>
  </w:style>
  <w:style w:type="paragraph" w:customStyle="1" w:styleId="Body">
    <w:name w:val="Body"/>
    <w:rsid w:val="00217ACD"/>
    <w:pPr>
      <w:spacing w:before="80" w:after="120" w:line="276" w:lineRule="auto"/>
    </w:pPr>
    <w:rPr>
      <w:rFonts w:ascii="Calibri" w:eastAsia="Calibri" w:hAnsi="Calibri" w:cs="Calibri"/>
      <w:color w:val="000000"/>
      <w:u w:color="000000"/>
      <w:lang w:val="de-DE"/>
    </w:rPr>
  </w:style>
  <w:style w:type="character" w:styleId="HTML1">
    <w:name w:val="HTML Code"/>
    <w:basedOn w:val="a0"/>
    <w:uiPriority w:val="99"/>
    <w:semiHidden/>
    <w:unhideWhenUsed/>
    <w:rsid w:val="00187196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7F40CC"/>
    <w:rPr>
      <w:b/>
      <w:bCs/>
    </w:rPr>
  </w:style>
  <w:style w:type="paragraph" w:customStyle="1" w:styleId="Code">
    <w:name w:val="Code"/>
    <w:basedOn w:val="a"/>
    <w:link w:val="CodeChar"/>
    <w:qFormat/>
    <w:rsid w:val="007F40CC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7F40CC"/>
    <w:rPr>
      <w:rFonts w:ascii="Consolas" w:hAnsi="Consolas"/>
      <w:b/>
      <w:noProof/>
      <w:lang w:val="en-US"/>
    </w:rPr>
  </w:style>
  <w:style w:type="character" w:customStyle="1" w:styleId="a5">
    <w:name w:val="Списък на абзаци Знак"/>
    <w:basedOn w:val="a0"/>
    <w:link w:val="a4"/>
    <w:uiPriority w:val="34"/>
    <w:locked/>
    <w:rsid w:val="007F40CC"/>
    <w:rPr>
      <w:lang w:val="en-US"/>
    </w:rPr>
  </w:style>
  <w:style w:type="paragraph" w:customStyle="1" w:styleId="Index">
    <w:name w:val="Index"/>
    <w:basedOn w:val="a"/>
    <w:qFormat/>
    <w:rsid w:val="00021C34"/>
    <w:pPr>
      <w:suppressLineNumbers/>
      <w:spacing w:before="0" w:after="200" w:line="256" w:lineRule="auto"/>
    </w:pPr>
    <w:rPr>
      <w:rFonts w:cs="FreeSans"/>
      <w:lang w:val="bg-BG"/>
    </w:rPr>
  </w:style>
  <w:style w:type="paragraph" w:styleId="a8">
    <w:name w:val="header"/>
    <w:basedOn w:val="a"/>
    <w:link w:val="a9"/>
    <w:uiPriority w:val="99"/>
    <w:unhideWhenUsed/>
    <w:rsid w:val="007F40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7F40CC"/>
    <w:rPr>
      <w:lang w:val="en-US"/>
    </w:rPr>
  </w:style>
  <w:style w:type="paragraph" w:styleId="aa">
    <w:name w:val="footer"/>
    <w:basedOn w:val="a"/>
    <w:link w:val="ab"/>
    <w:uiPriority w:val="99"/>
    <w:unhideWhenUsed/>
    <w:rsid w:val="007F40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7F40CC"/>
    <w:rPr>
      <w:lang w:val="en-US"/>
    </w:rPr>
  </w:style>
  <w:style w:type="character" w:customStyle="1" w:styleId="40">
    <w:name w:val="Заглавие 4 Знак"/>
    <w:basedOn w:val="a0"/>
    <w:link w:val="4"/>
    <w:uiPriority w:val="9"/>
    <w:rsid w:val="007F40CC"/>
    <w:rPr>
      <w:rFonts w:eastAsiaTheme="majorEastAsia" w:cstheme="majorBidi"/>
      <w:b/>
      <w:iCs/>
      <w:color w:val="A34A0D"/>
      <w:sz w:val="28"/>
      <w:lang w:val="en-US"/>
    </w:rPr>
  </w:style>
  <w:style w:type="character" w:customStyle="1" w:styleId="50">
    <w:name w:val="Заглавие 5 Знак"/>
    <w:basedOn w:val="a0"/>
    <w:link w:val="5"/>
    <w:uiPriority w:val="9"/>
    <w:semiHidden/>
    <w:rsid w:val="007F40CC"/>
    <w:rPr>
      <w:rFonts w:eastAsiaTheme="majorEastAsia" w:cstheme="majorBidi"/>
      <w:b/>
      <w:color w:val="B2500E"/>
      <w:lang w:val="en-US"/>
    </w:rPr>
  </w:style>
  <w:style w:type="paragraph" w:styleId="ac">
    <w:name w:val="Balloon Text"/>
    <w:basedOn w:val="a"/>
    <w:link w:val="ad"/>
    <w:uiPriority w:val="99"/>
    <w:semiHidden/>
    <w:unhideWhenUsed/>
    <w:rsid w:val="007F40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Изнесен текст Знак"/>
    <w:basedOn w:val="a0"/>
    <w:link w:val="ac"/>
    <w:uiPriority w:val="99"/>
    <w:semiHidden/>
    <w:rsid w:val="007F40CC"/>
    <w:rPr>
      <w:rFonts w:ascii="Tahoma" w:hAnsi="Tahoma" w:cs="Tahoma"/>
      <w:sz w:val="16"/>
      <w:szCs w:val="16"/>
      <w:lang w:val="en-US"/>
    </w:rPr>
  </w:style>
  <w:style w:type="paragraph" w:styleId="ae">
    <w:name w:val="Normal (Web)"/>
    <w:basedOn w:val="a"/>
    <w:uiPriority w:val="99"/>
    <w:semiHidden/>
    <w:unhideWhenUsed/>
    <w:rsid w:val="007F4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7F40CC"/>
    <w:rPr>
      <w:color w:val="954F72" w:themeColor="followedHyperlink"/>
      <w:u w:val="single"/>
    </w:rPr>
  </w:style>
  <w:style w:type="table" w:customStyle="1" w:styleId="TableGrid1">
    <w:name w:val="Table Grid1"/>
    <w:basedOn w:val="a1"/>
    <w:next w:val="a6"/>
    <w:uiPriority w:val="59"/>
    <w:rsid w:val="007F40C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6"/>
    <w:uiPriority w:val="59"/>
    <w:rsid w:val="007F40CC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7F40CC"/>
    <w:rPr>
      <w:color w:val="605E5C"/>
      <w:shd w:val="clear" w:color="auto" w:fill="E1DFDD"/>
    </w:rPr>
  </w:style>
  <w:style w:type="paragraph" w:customStyle="1" w:styleId="Standard">
    <w:name w:val="Standard"/>
    <w:rsid w:val="00E32A83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F"/>
      <w:kern w:val="3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27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angular-2-fundamental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bootswatch.com/4/slate/bootstrap.min.css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bootswatch.com/4/slate/bootstrap.min.css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bootswatch.com/" TargetMode="External"/><Relationship Id="rId14" Type="http://schemas.openxmlformats.org/officeDocument/2006/relationships/hyperlink" Target="https://www.themoviedb.org/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1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4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8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3.png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4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7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1841</TotalTime>
  <Pages>5</Pages>
  <Words>539</Words>
  <Characters>3077</Characters>
  <Application>Microsoft Office Word</Application>
  <DocSecurity>0</DocSecurity>
  <Lines>25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03. Angular Fundamentals DI-RxJS-Observables-Services</vt:lpstr>
      <vt:lpstr>JavaScript Syntax and Operators</vt:lpstr>
    </vt:vector>
  </TitlesOfParts>
  <Company/>
  <LinksUpToDate>false</LinksUpToDate>
  <CharactersWithSpaces>3609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03. Angular Fundamentals DI-RxJS-Observables-Services</dc:title>
  <dc:creator>user</dc:creator>
  <cp:keywords>Software University, SoftUni, programming, coding, software development, education, training, course</cp:keywords>
  <dc:description>AngularFundamentals Course @ SoftUni - https://softuni.bg/courses/angular-2-fundamentals</dc:description>
  <cp:lastModifiedBy>Tanya Staneva</cp:lastModifiedBy>
  <cp:revision>112</cp:revision>
  <dcterms:created xsi:type="dcterms:W3CDTF">2019-01-04T16:57:00Z</dcterms:created>
  <dcterms:modified xsi:type="dcterms:W3CDTF">2019-03-11T08:59:00Z</dcterms:modified>
</cp:coreProperties>
</file>